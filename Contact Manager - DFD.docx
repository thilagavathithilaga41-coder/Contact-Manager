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Data Flow Diagram&amp;User Stories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09/03/2026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SWTID-2026-7171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Data Flow Diagrams:</w:t>
      </w: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1837944" cy="4686322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7944" cy="4686322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User Stories</w:t>
      </w:r>
    </w:p>
    <w:p>
      <w:pPr>
        <w:spacing w:after="160" w:line="259" w:lineRule="auto"/>
      </w:pPr>
    </w:p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Type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 xml:space="preserve">Acceptance criteria 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Student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As a user i can add and update the contacts ant any time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Fast addition and update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Developer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As a user i can search for the contacts fast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Fast search results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Manager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3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As a user i can view the contacts of my team and update them as required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Fast update and fetch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106</Words>
  <Characters>484</Characters>
  <Lines>57</Lines>
  <Paragraphs>36</Paragraphs>
  <CharactersWithSpaces>557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2026-03-10T09:58:18Z</dcterms:modified>
</cp:coreProperties>
</file>
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/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Project Setup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 structure with necessary dependencies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Mehul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User and Contact Schema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Create the schema model for user and contact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Controllers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auth and contact controllers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Middleware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jwt authentication and data validation middleware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5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Create the auth and contact CRUD 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Server file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6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Create an </w:t>
            </w:r>
            <w:r>
              <w:rPr>
                <w:color w:val="1155CC"/>
                <w:u w:val="single"/>
                <w:rtl/>
              </w:rPr>
              <w:fldChar w:fldCharType="begin"/>
            </w:r>
            <w:r>
              <w:instrText>HYPERLINK "http://server.js"</w:instrText>
            </w:r>
            <w:r>
              <w:rPr>
                <w:color w:val="1155CC"/>
                <w:u w:val="single"/>
                <w:rtl/>
              </w:rPr>
              <w:fldChar w:fldCharType="separate"/>
            </w:r>
            <w:r>
              <w:rPr>
                <w:color w:val="1155CC"/>
                <w:u w:val="single"/>
                <w:rtl/>
              </w:rPr>
              <w:t>server.js</w:t>
            </w:r>
            <w:r>
              <w:rPr>
                <w:color w:val="1155CC"/>
                <w:u w:val="single"/>
                <w:rtl/>
              </w:rPr>
              <w:fldChar w:fldCharType="end"/>
            </w:r>
            <w:r>
              <w:rPr>
                <w:rtl/>
              </w:rPr>
              <w:t xml:space="preserve"> file to start the server and define the api 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Debugging and Testing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7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Debug the whole project and test the api’s  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</w:tbl>
    <w:p/>
    <w:p/>
    <w:p/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Velocity&amp;Burndown Chart: (4 Marks)</w:t>
      </w: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13/05/2026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ontserrat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239</Words>
  <Characters>1218</Characters>
  <Lines>144</Lines>
  <Paragraphs>103</Paragraphs>
  <CharactersWithSpaces>1358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2026-03-10T10:02:47Z</dcterms:modified>
</cp:coreProperties>
</file>